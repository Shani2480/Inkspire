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>
  <w:body>
    <w:p>
      <w:r>
        <w:t xml:space="preserve">MARKER-BASE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attachedTemplate r:id="rId9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9" Type="http://schemas.openxmlformats.org/officeDocument/2006/relationships/attachedTemplate" Target="file:///C:/nonexistent/probe.dotx" TargetMode="External"/></Relationships>
</file>